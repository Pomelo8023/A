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// ================= 0. 终极去白边：强制全屏覆盖 =================</w:t>
      </w:r>
    </w:p>
    <w:p>
      <w:r>
        <w:t>(function forceFullscreenCover() {</w:t>
      </w:r>
    </w:p>
    <w:p>
      <w:r>
        <w:t xml:space="preserve">    if (window.__TAURI__ &amp;&amp; window.__TAURI__.window) {</w:t>
      </w:r>
    </w:p>
    <w:p>
      <w:r>
        <w:t xml:space="preserve">        const appWindow = window.__TAURI__.window.appWindow;</w:t>
      </w:r>
    </w:p>
    <w:p>
      <w:r>
        <w:t xml:space="preserve">        appWindow.maximize();</w:t>
      </w:r>
    </w:p>
    <w:p>
      <w:r>
        <w:t xml:space="preserve">        try { appWindow.setDecorations(false); } catch(e) {}</w:t>
      </w:r>
    </w:p>
    <w:p>
      <w:r>
        <w:t xml:space="preserve">    } else {</w:t>
      </w:r>
    </w:p>
    <w:p>
      <w:r>
        <w:t xml:space="preserve">        window.moveTo(0, 0);</w:t>
      </w:r>
    </w:p>
    <w:p>
      <w:r>
        <w:t xml:space="preserve">        window.resizeTo(screen.width, screen.height);</w:t>
      </w:r>
    </w:p>
    <w:p>
      <w:r>
        <w:t xml:space="preserve">    }</w:t>
      </w:r>
    </w:p>
    <w:p>
      <w:r>
        <w:t xml:space="preserve">    </w:t>
      </w:r>
    </w:p>
    <w:p>
      <w:r>
        <w:t xml:space="preserve">    const style = document.createElement('style');</w:t>
      </w:r>
    </w:p>
    <w:p>
      <w:r>
        <w:t xml:space="preserve">    style.textContent = `</w:t>
      </w:r>
    </w:p>
    <w:p>
      <w:r>
        <w:t xml:space="preserve">        * { margin: 0 !important; padding: 0 !important; box-sizing: border-box !important; }</w:t>
      </w:r>
    </w:p>
    <w:p>
      <w:r>
        <w:t xml:space="preserve">        html, body { position: fixed !important; top: 0 !important; left: 0 !important; right: 0 !important; bottom: 0 !important; width: 100% !important; height: 100% !important; overflow: hidden !important; background: #000 !important; }</w:t>
      </w:r>
    </w:p>
    <w:p>
      <w:r>
        <w:t xml:space="preserve">        #app, .app, .main-content, [data-v-app] { height: 100% !important; overflow-y: auto !important; }</w:t>
      </w:r>
    </w:p>
    <w:p>
      <w:r>
        <w:t xml:space="preserve">    `;</w:t>
      </w:r>
    </w:p>
    <w:p>
      <w:r>
        <w:t xml:space="preserve">    document.head.appendChild(style);</w:t>
      </w:r>
    </w:p>
    <w:p>
      <w:r>
        <w:t xml:space="preserve">    document.body.style.backgroundColor = '#fff';</w:t>
      </w:r>
    </w:p>
    <w:p>
      <w:r>
        <w:t xml:space="preserve">    console.log('✅ 全屏覆盖生效');</w:t>
      </w:r>
    </w:p>
    <w:p>
      <w:r>
        <w:t>})();</w:t>
      </w:r>
    </w:p>
    <w:p/>
    <w:p>
      <w:r>
        <w:t>// ================= 1. 缓存系统 =================</w:t>
      </w:r>
    </w:p>
    <w:p>
      <w:r>
        <w:t>const CACHE_PREFIX = 'pake_cache_v2_';</w:t>
      </w:r>
    </w:p>
    <w:p>
      <w:r>
        <w:t>const originalFetch = window.fetch;</w:t>
      </w:r>
    </w:p>
    <w:p>
      <w:r>
        <w:t>window.fetch = async function(...args) {</w:t>
      </w:r>
    </w:p>
    <w:p>
      <w:r>
        <w:t xml:space="preserve">    const url = args[0];</w:t>
      </w:r>
    </w:p>
    <w:p>
      <w:r>
        <w:t xml:space="preserve">    const cached = localStorage.getItem(CACHE_PREFIX + url);</w:t>
      </w:r>
    </w:p>
    <w:p>
      <w:r>
        <w:t xml:space="preserve">    if (args[1]?.method !== 'POST' &amp;&amp; cached) {</w:t>
      </w:r>
    </w:p>
    <w:p>
      <w:r>
        <w:t xml:space="preserve">        console.log('⚡ 缓存命中:', url);</w:t>
      </w:r>
    </w:p>
    <w:p>
      <w:r>
        <w:t xml:space="preserve">        return new Response(JSON.stringify(JSON.parse(cached)), { status: 200 });</w:t>
      </w:r>
    </w:p>
    <w:p>
      <w:r>
        <w:t xml:space="preserve">    }</w:t>
      </w:r>
    </w:p>
    <w:p>
      <w:r>
        <w:t xml:space="preserve">    const res = await originalFetch.apply(this, args);</w:t>
      </w:r>
    </w:p>
    <w:p>
      <w:r>
        <w:t xml:space="preserve">    if (res.ok &amp;&amp; args[1]?.method !== 'POST') {</w:t>
      </w:r>
    </w:p>
    <w:p>
      <w:r>
        <w:t xml:space="preserve">        res.clone().json().then(data =&gt; localStorage.setItem(CACHE_PREFIX + url, JSON.stringify(data))).catch(()=&gt;{});</w:t>
      </w:r>
    </w:p>
    <w:p>
      <w:r>
        <w:t xml:space="preserve">    }</w:t>
      </w:r>
    </w:p>
    <w:p>
      <w:r>
        <w:t xml:space="preserve">    return res;</w:t>
      </w:r>
    </w:p>
    <w:p>
      <w:r>
        <w:t>};</w:t>
      </w:r>
    </w:p>
    <w:p/>
    <w:p>
      <w:r>
        <w:t>const originalSend = XMLHttpRequest.prototype.send;</w:t>
      </w:r>
    </w:p>
    <w:p>
      <w:r>
        <w:t>XMLHttpRequest.prototype.send = function(body) {</w:t>
      </w:r>
    </w:p>
    <w:p>
      <w:r>
        <w:t xml:space="preserve">    if (this._method !== 'POST') {</w:t>
      </w:r>
    </w:p>
    <w:p>
      <w:r>
        <w:t xml:space="preserve">        const cached = localStorage.getItem(CACHE_PREFIX + this._url);</w:t>
      </w:r>
    </w:p>
    <w:p>
      <w:r>
        <w:t xml:space="preserve">        if (cached) {</w:t>
      </w:r>
    </w:p>
    <w:p>
      <w:r>
        <w:t xml:space="preserve">            Object.defineProperty(this, 'readyState', { value: 4 });</w:t>
      </w:r>
    </w:p>
    <w:p>
      <w:r>
        <w:t xml:space="preserve">            Object.defineProperty(this, 'status', { value: 200 });</w:t>
      </w:r>
    </w:p>
    <w:p>
      <w:r>
        <w:t xml:space="preserve">            Object.defineProperty(this, 'responseText', { value: cached });</w:t>
      </w:r>
    </w:p>
    <w:p>
      <w:r>
        <w:t xml:space="preserve">            if (this.onload) this.onload();</w:t>
      </w:r>
    </w:p>
    <w:p>
      <w:r>
        <w:t xml:space="preserve">            return;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const xhr = this;</w:t>
      </w:r>
    </w:p>
    <w:p>
      <w:r>
        <w:t xml:space="preserve">    const oldLoad = this.onload;</w:t>
      </w:r>
    </w:p>
    <w:p>
      <w:r>
        <w:t xml:space="preserve">    this.onload = function(e) {</w:t>
      </w:r>
    </w:p>
    <w:p>
      <w:r>
        <w:t xml:space="preserve">        if (xhr.status === 200 &amp;&amp; xhr._method !== 'POST') localStorage.setItem(CACHE_PREFIX + xhr._url, xhr.responseText);</w:t>
      </w:r>
    </w:p>
    <w:p>
      <w:r>
        <w:t xml:space="preserve">        if (oldLoad) oldLoad(e);</w:t>
      </w:r>
    </w:p>
    <w:p>
      <w:r>
        <w:t xml:space="preserve">    };</w:t>
      </w:r>
    </w:p>
    <w:p>
      <w:r>
        <w:t xml:space="preserve">    return originalSend.apply(this, arguments);</w:t>
      </w:r>
    </w:p>
    <w:p>
      <w:r>
        <w:t>};</w:t>
      </w:r>
    </w:p>
    <w:p>
      <w:r>
        <w:t>console.log('💾 缓存已启动');</w:t>
      </w:r>
    </w:p>
    <w:p/>
    <w:p>
      <w:r>
        <w:t>// ================= 2. 拦截弹窗 =================</w:t>
      </w:r>
    </w:p>
    <w:p>
      <w:r>
        <w:t>document.addEventListener('click', (e) =&gt; {</w:t>
      </w:r>
    </w:p>
    <w:p>
      <w:r>
        <w:t xml:space="preserve">    const a = e.target.closest('a');</w:t>
      </w:r>
    </w:p>
    <w:p>
      <w:r>
        <w:t xml:space="preserve">    if (a &amp;&amp; a.href &amp;&amp; (a.target === '_blank' || document.querySelector('base[target="_blank"]'))) {</w:t>
      </w:r>
    </w:p>
    <w:p>
      <w:r>
        <w:t xml:space="preserve">        e.preventDefault();</w:t>
      </w:r>
    </w:p>
    <w:p>
      <w:r>
        <w:t xml:space="preserve">        if (a.href !== location.href) location.href = a.href;</w:t>
      </w:r>
    </w:p>
    <w:p>
      <w:r>
        <w:t xml:space="preserve">    }</w:t>
      </w:r>
    </w:p>
    <w:p>
      <w:r>
        <w:t>}, { capture: true });</w:t>
      </w:r>
    </w:p>
    <w:p>
      <w:r>
        <w:t>window.open = (url) =&gt; { if(url) location.href = url; return { closed: false }; };</w:t>
      </w:r>
    </w:p>
    <w:p>
      <w:r>
        <w:t>console.log('🚀 全速运行');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348</Words>
  <Characters>2399</Characters>
  <Lines>77</Lines>
  <Paragraphs>67</Paragraphs>
  <CharactersWithSpaces>2954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2026-04-28T00:44:01Z</dcterms:modified>
</cp:coreProperties>
</file>